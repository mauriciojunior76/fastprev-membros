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EAD01F8" w14:textId="77777777" w:rsidR="00776816" w:rsidRDefault="00776816" w:rsidP="00776816">
      <w:pPr>
        <w:jc w:val="center"/>
        <w:rPr>
          <w:b/>
          <w:bCs/>
          <w:caps/>
          <w:sz w:val="26"/>
          <w:szCs w:val="26"/>
        </w:rPr>
      </w:pPr>
      <w:r>
        <w:rPr>
          <w:b/>
          <w:bCs/>
          <w:caps/>
          <w:sz w:val="26"/>
          <w:szCs w:val="26"/>
        </w:rPr>
        <w:t>MEMORIAL DESCRITIVO</w:t>
      </w:r>
    </w:p>
    <w:p w14:paraId="2E316774" w14:textId="77777777" w:rsidR="00D25B89" w:rsidRDefault="00D25B89" w:rsidP="00776816">
      <w:pPr>
        <w:jc w:val="center"/>
        <w:rPr>
          <w:b/>
          <w:bCs/>
          <w:caps/>
          <w:sz w:val="26"/>
          <w:szCs w:val="26"/>
        </w:rPr>
      </w:pPr>
      <w:r>
        <w:rPr>
          <w:b/>
          <w:bCs/>
          <w:caps/>
          <w:sz w:val="26"/>
          <w:szCs w:val="26"/>
        </w:rPr>
        <w:t>levantamento topográfico</w:t>
      </w:r>
    </w:p>
    <w:p w14:paraId="385A973F" w14:textId="77777777" w:rsidR="00776816" w:rsidRDefault="00776816" w:rsidP="00776816">
      <w:pPr>
        <w:rPr>
          <w:b/>
          <w:bCs/>
          <w:caps/>
          <w:sz w:val="26"/>
          <w:szCs w:val="26"/>
        </w:rPr>
      </w:pPr>
    </w:p>
    <w:p w14:paraId="06691805" w14:textId="0572B551" w:rsidR="00A402BF" w:rsidRDefault="00A402BF" w:rsidP="00A402BF">
      <w:pPr>
        <w:rPr>
          <w:b/>
          <w:bCs/>
          <w:caps/>
          <w:sz w:val="26"/>
          <w:szCs w:val="26"/>
        </w:rPr>
      </w:pPr>
      <w:r>
        <w:rPr>
          <w:b/>
          <w:bCs/>
          <w:caps/>
          <w:sz w:val="26"/>
          <w:szCs w:val="26"/>
        </w:rPr>
        <w:t xml:space="preserve">município: </w:t>
      </w:r>
      <w:r w:rsidR="00925963">
        <w:rPr>
          <w:bCs/>
          <w:caps/>
          <w:sz w:val="26"/>
          <w:szCs w:val="26"/>
        </w:rPr>
        <w:t>XXXXXXXXX</w:t>
      </w:r>
    </w:p>
    <w:p w14:paraId="08CB19EA" w14:textId="5E74ED63" w:rsidR="00A402BF" w:rsidRDefault="00A402BF" w:rsidP="00A402BF">
      <w:pPr>
        <w:rPr>
          <w:bCs/>
          <w:caps/>
          <w:sz w:val="26"/>
          <w:szCs w:val="26"/>
        </w:rPr>
      </w:pPr>
      <w:r>
        <w:rPr>
          <w:b/>
          <w:bCs/>
          <w:caps/>
          <w:sz w:val="26"/>
          <w:szCs w:val="26"/>
        </w:rPr>
        <w:t xml:space="preserve">endereço: </w:t>
      </w:r>
      <w:r w:rsidR="00925963">
        <w:rPr>
          <w:bCs/>
          <w:caps/>
          <w:sz w:val="26"/>
          <w:szCs w:val="26"/>
        </w:rPr>
        <w:t>XXXXXX</w:t>
      </w:r>
    </w:p>
    <w:p w14:paraId="72ADCBEB" w14:textId="5FF65720" w:rsidR="00A402BF" w:rsidRPr="0069356A" w:rsidRDefault="00A402BF" w:rsidP="00A402BF">
      <w:pPr>
        <w:rPr>
          <w:b/>
          <w:bCs/>
          <w:caps/>
        </w:rPr>
      </w:pPr>
      <w:r>
        <w:rPr>
          <w:bCs/>
          <w:caps/>
          <w:sz w:val="26"/>
          <w:szCs w:val="26"/>
        </w:rPr>
        <w:tab/>
      </w:r>
      <w:r>
        <w:rPr>
          <w:bCs/>
          <w:caps/>
          <w:sz w:val="26"/>
          <w:szCs w:val="26"/>
        </w:rPr>
        <w:tab/>
        <w:t xml:space="preserve">   </w:t>
      </w:r>
      <w:r w:rsidR="00925963">
        <w:rPr>
          <w:bCs/>
          <w:caps/>
          <w:sz w:val="26"/>
          <w:szCs w:val="26"/>
        </w:rPr>
        <w:t>XXXXXXX</w:t>
      </w:r>
    </w:p>
    <w:p w14:paraId="1074F321" w14:textId="49CC7961" w:rsidR="00A402BF" w:rsidRDefault="00A402BF" w:rsidP="00A402BF">
      <w:pPr>
        <w:rPr>
          <w:bCs/>
          <w:caps/>
          <w:sz w:val="26"/>
          <w:szCs w:val="26"/>
        </w:rPr>
      </w:pPr>
      <w:r>
        <w:rPr>
          <w:b/>
          <w:bCs/>
          <w:caps/>
          <w:sz w:val="26"/>
          <w:szCs w:val="26"/>
        </w:rPr>
        <w:t xml:space="preserve">PROPRIETÁRIO: </w:t>
      </w:r>
      <w:r w:rsidR="00925963">
        <w:rPr>
          <w:bCs/>
          <w:caps/>
          <w:sz w:val="26"/>
          <w:szCs w:val="26"/>
        </w:rPr>
        <w:t>XXXXXX</w:t>
      </w:r>
    </w:p>
    <w:p w14:paraId="719FFD18" w14:textId="30E5BC60" w:rsidR="00A402BF" w:rsidRPr="00667E28" w:rsidRDefault="00A402BF" w:rsidP="00A402BF">
      <w:pPr>
        <w:rPr>
          <w:bCs/>
          <w:caps/>
          <w:sz w:val="26"/>
          <w:szCs w:val="26"/>
        </w:rPr>
      </w:pPr>
      <w:r>
        <w:rPr>
          <w:bCs/>
          <w:caps/>
          <w:sz w:val="26"/>
          <w:szCs w:val="26"/>
        </w:rPr>
        <w:tab/>
      </w:r>
      <w:r>
        <w:rPr>
          <w:bCs/>
          <w:caps/>
          <w:sz w:val="26"/>
          <w:szCs w:val="26"/>
        </w:rPr>
        <w:tab/>
      </w:r>
      <w:r>
        <w:rPr>
          <w:bCs/>
          <w:caps/>
          <w:sz w:val="26"/>
          <w:szCs w:val="26"/>
        </w:rPr>
        <w:tab/>
        <w:t xml:space="preserve"> </w:t>
      </w:r>
      <w:r w:rsidR="00925963">
        <w:rPr>
          <w:bCs/>
          <w:caps/>
          <w:sz w:val="26"/>
          <w:szCs w:val="26"/>
        </w:rPr>
        <w:t>XXXXXXX</w:t>
      </w:r>
    </w:p>
    <w:p w14:paraId="21BD8632" w14:textId="77777777" w:rsidR="00241650" w:rsidRDefault="00241650" w:rsidP="00776816">
      <w:pPr>
        <w:rPr>
          <w:caps/>
          <w:sz w:val="26"/>
          <w:szCs w:val="26"/>
        </w:rPr>
      </w:pPr>
    </w:p>
    <w:p w14:paraId="7ED1E508" w14:textId="122AC2A4" w:rsidR="00776816" w:rsidRDefault="00A402BF" w:rsidP="003309C7">
      <w:pPr>
        <w:ind w:firstLine="708"/>
        <w:jc w:val="both"/>
      </w:pPr>
      <w:r>
        <w:t xml:space="preserve">Refere-se o presente Memorial Descritivo, a um Levantamento topográfico de uma área localizada na </w:t>
      </w:r>
      <w:r w:rsidR="00925963" w:rsidRPr="00925963">
        <w:rPr>
          <w:highlight w:val="yellow"/>
        </w:rPr>
        <w:t>ENDEREÇO</w:t>
      </w:r>
      <w:r>
        <w:t xml:space="preserve">, no município de </w:t>
      </w:r>
      <w:r w:rsidR="00925963" w:rsidRPr="00925963">
        <w:rPr>
          <w:highlight w:val="yellow"/>
        </w:rPr>
        <w:t>CIDADE</w:t>
      </w:r>
      <w:r>
        <w:t xml:space="preserve">, de propriedade da </w:t>
      </w:r>
      <w:r w:rsidR="00925963" w:rsidRPr="00925963">
        <w:rPr>
          <w:highlight w:val="yellow"/>
        </w:rPr>
        <w:t>EMPRESA</w:t>
      </w:r>
      <w:r>
        <w:t>. Com uma área total de 10.000,00m² ou 1Ha. E um perímetro de divisa 400,00m. O levantamento foi feito para solicitação de Licença Prévia – (LP) de um posto de combustível.</w:t>
      </w:r>
    </w:p>
    <w:p w14:paraId="554C5EF0" w14:textId="77777777" w:rsidR="00BE60D8" w:rsidRDefault="00BE60D8" w:rsidP="004A6E56">
      <w:pPr>
        <w:jc w:val="both"/>
      </w:pPr>
    </w:p>
    <w:p w14:paraId="6DE300EA" w14:textId="77777777" w:rsidR="00776816" w:rsidRDefault="00776816" w:rsidP="00776816">
      <w:pPr>
        <w:ind w:firstLine="708"/>
        <w:jc w:val="both"/>
      </w:pPr>
      <w:r>
        <w:t>Levantamento Topográfico foi efetuado com equipamento de precisão em coordenadas de UTM/UPS</w:t>
      </w:r>
      <w:r w:rsidR="008E1F2D">
        <w:t xml:space="preserve"> </w:t>
      </w:r>
      <w:r w:rsidR="008E1F2D" w:rsidRPr="00C62F94">
        <w:rPr>
          <w:b/>
        </w:rPr>
        <w:t>(</w:t>
      </w:r>
      <w:r w:rsidR="00C62F94" w:rsidRPr="00C62F94">
        <w:rPr>
          <w:b/>
          <w:u w:val="single"/>
        </w:rPr>
        <w:t xml:space="preserve">DATUM </w:t>
      </w:r>
      <w:r w:rsidR="008E1F2D" w:rsidRPr="00C62F94">
        <w:rPr>
          <w:b/>
          <w:u w:val="single"/>
        </w:rPr>
        <w:t>SIRGAS 2000, Zona=24</w:t>
      </w:r>
      <w:r w:rsidR="008E1F2D" w:rsidRPr="00C62F94">
        <w:rPr>
          <w:b/>
        </w:rPr>
        <w:t>)</w:t>
      </w:r>
      <w:r>
        <w:t xml:space="preserve"> – GPS </w:t>
      </w:r>
      <w:proofErr w:type="spellStart"/>
      <w:r>
        <w:t>Pr</w:t>
      </w:r>
      <w:r w:rsidR="00E14503">
        <w:t>omark</w:t>
      </w:r>
      <w:proofErr w:type="spellEnd"/>
      <w:r w:rsidR="008A37DB">
        <w:t xml:space="preserve"> 3, </w:t>
      </w:r>
      <w:r w:rsidR="00C91C8D">
        <w:t xml:space="preserve">apresentou uma área de </w:t>
      </w:r>
      <w:r w:rsidR="00A402BF">
        <w:t>10.000,00</w:t>
      </w:r>
      <w:r w:rsidR="00721D1A">
        <w:t>m²</w:t>
      </w:r>
      <w:r w:rsidR="00667CA6">
        <w:t>,</w:t>
      </w:r>
      <w:r>
        <w:t xml:space="preserve"> assim distribuída com seus respectivos confinantes.</w:t>
      </w:r>
    </w:p>
    <w:p w14:paraId="38A70825" w14:textId="77777777" w:rsidR="00060964" w:rsidRDefault="00060964" w:rsidP="00776816">
      <w:pPr>
        <w:ind w:firstLine="708"/>
        <w:jc w:val="both"/>
        <w:rPr>
          <w:b/>
          <w:bCs/>
          <w:caps/>
        </w:rPr>
      </w:pPr>
    </w:p>
    <w:p w14:paraId="7AF04616" w14:textId="77777777" w:rsidR="000E38CA" w:rsidRPr="007C739C" w:rsidRDefault="00E0389F" w:rsidP="007C739C">
      <w:pPr>
        <w:ind w:firstLine="708"/>
        <w:jc w:val="both"/>
        <w:rPr>
          <w:b/>
          <w:bCs/>
          <w:caps/>
        </w:rPr>
      </w:pPr>
      <w:r>
        <w:rPr>
          <w:b/>
          <w:bCs/>
          <w:caps/>
        </w:rPr>
        <w:t xml:space="preserve">ao norte: </w:t>
      </w:r>
      <w:r w:rsidRPr="00E14503">
        <w:t>do P</w:t>
      </w:r>
      <w:r w:rsidR="004B0E31" w:rsidRPr="00E14503">
        <w:t>1</w:t>
      </w:r>
      <w:r w:rsidRPr="00E14503">
        <w:t xml:space="preserve"> ao P</w:t>
      </w:r>
      <w:r w:rsidR="004B0E31" w:rsidRPr="00E14503">
        <w:t>2</w:t>
      </w:r>
      <w:r w:rsidRPr="00E14503">
        <w:t xml:space="preserve">, medindo </w:t>
      </w:r>
      <w:r w:rsidR="00A402BF">
        <w:t>100,00</w:t>
      </w:r>
      <w:r w:rsidR="00521955" w:rsidRPr="00E14503">
        <w:t>m</w:t>
      </w:r>
      <w:r w:rsidRPr="00E14503">
        <w:t xml:space="preserve"> com ângulo interno de </w:t>
      </w:r>
      <w:r w:rsidR="00A402BF" w:rsidRPr="00A402BF">
        <w:t>111°17'38"</w:t>
      </w:r>
      <w:r w:rsidRPr="00E14503">
        <w:t xml:space="preserve">, no sentido Leste/Oeste, nas coordenadas </w:t>
      </w:r>
      <w:r w:rsidRPr="00D5394D">
        <w:rPr>
          <w:u w:val="single"/>
        </w:rPr>
        <w:t>X</w:t>
      </w:r>
      <w:r w:rsidR="00C91C8D">
        <w:rPr>
          <w:u w:val="single"/>
        </w:rPr>
        <w:t>=</w:t>
      </w:r>
      <w:r w:rsidR="00A402BF" w:rsidRPr="00A402BF">
        <w:rPr>
          <w:u w:val="single"/>
        </w:rPr>
        <w:t>273247.96</w:t>
      </w:r>
      <w:r w:rsidRPr="00D5394D">
        <w:rPr>
          <w:u w:val="single"/>
        </w:rPr>
        <w:t xml:space="preserve"> e Y</w:t>
      </w:r>
      <w:r w:rsidR="00C91C8D">
        <w:rPr>
          <w:u w:val="single"/>
        </w:rPr>
        <w:t>=</w:t>
      </w:r>
      <w:r w:rsidR="00A402BF" w:rsidRPr="00A402BF">
        <w:rPr>
          <w:u w:val="single"/>
        </w:rPr>
        <w:t>9582585.19</w:t>
      </w:r>
      <w:r w:rsidR="00A402BF">
        <w:t>.</w:t>
      </w:r>
    </w:p>
    <w:p w14:paraId="6EBDA13E" w14:textId="77777777" w:rsidR="00384177" w:rsidRDefault="00384177" w:rsidP="000E38CA">
      <w:pPr>
        <w:ind w:firstLine="708"/>
        <w:jc w:val="both"/>
      </w:pPr>
    </w:p>
    <w:p w14:paraId="7BDFAD0C" w14:textId="77777777" w:rsidR="00111F78" w:rsidRDefault="00E0389F" w:rsidP="000E38CA">
      <w:pPr>
        <w:ind w:firstLine="708"/>
        <w:jc w:val="both"/>
      </w:pPr>
      <w:r>
        <w:rPr>
          <w:b/>
          <w:bCs/>
          <w:caps/>
        </w:rPr>
        <w:t>ao oeste:</w:t>
      </w:r>
      <w:r w:rsidR="000E38CA">
        <w:t xml:space="preserve"> </w:t>
      </w:r>
      <w:r w:rsidR="00C91C8D">
        <w:t xml:space="preserve">do P2 ao P3, medindo </w:t>
      </w:r>
      <w:r w:rsidR="00A402BF">
        <w:t>100,00</w:t>
      </w:r>
      <w:r w:rsidR="00B8303B">
        <w:t xml:space="preserve">m, com </w:t>
      </w:r>
      <w:r w:rsidR="00C91C8D">
        <w:t xml:space="preserve">um ângulo interno de </w:t>
      </w:r>
      <w:r w:rsidR="00A402BF" w:rsidRPr="00A402BF">
        <w:t>68°42'22"</w:t>
      </w:r>
      <w:r w:rsidR="002163AA" w:rsidRPr="00E14503">
        <w:t>, no sentido No</w:t>
      </w:r>
      <w:r w:rsidR="00147D5D">
        <w:t>rte/Sul, nas c</w:t>
      </w:r>
      <w:r w:rsidR="006B01ED">
        <w:t xml:space="preserve">oordenadas </w:t>
      </w:r>
      <w:r w:rsidR="006B01ED" w:rsidRPr="00D5394D">
        <w:rPr>
          <w:u w:val="single"/>
        </w:rPr>
        <w:t>X</w:t>
      </w:r>
      <w:r w:rsidR="00C91C8D">
        <w:rPr>
          <w:u w:val="single"/>
        </w:rPr>
        <w:t>=</w:t>
      </w:r>
      <w:r w:rsidR="00F04844" w:rsidRPr="00F04844">
        <w:rPr>
          <w:u w:val="single"/>
        </w:rPr>
        <w:t>273173.00</w:t>
      </w:r>
      <w:r w:rsidR="00F04844">
        <w:rPr>
          <w:u w:val="single"/>
        </w:rPr>
        <w:t xml:space="preserve"> </w:t>
      </w:r>
      <w:r w:rsidR="006B01ED" w:rsidRPr="00D5394D">
        <w:rPr>
          <w:u w:val="single"/>
        </w:rPr>
        <w:t>e Y</w:t>
      </w:r>
      <w:r w:rsidR="00C91C8D">
        <w:rPr>
          <w:u w:val="single"/>
        </w:rPr>
        <w:t>=</w:t>
      </w:r>
      <w:r w:rsidR="00F04844" w:rsidRPr="00F04844">
        <w:rPr>
          <w:u w:val="single"/>
        </w:rPr>
        <w:t>9582519.0</w:t>
      </w:r>
      <w:r w:rsidR="00F04844">
        <w:rPr>
          <w:u w:val="single"/>
        </w:rPr>
        <w:t>0</w:t>
      </w:r>
      <w:r w:rsidR="006346D1">
        <w:rPr>
          <w:u w:val="single"/>
        </w:rPr>
        <w:t>.</w:t>
      </w:r>
    </w:p>
    <w:p w14:paraId="4EFEAA5B" w14:textId="77777777" w:rsidR="00E0389F" w:rsidRDefault="00E0389F" w:rsidP="003A4662">
      <w:pPr>
        <w:jc w:val="both"/>
      </w:pPr>
    </w:p>
    <w:p w14:paraId="1ADA4EC9" w14:textId="77777777" w:rsidR="00E0389F" w:rsidRDefault="00E0389F" w:rsidP="00995410">
      <w:pPr>
        <w:ind w:firstLine="708"/>
        <w:jc w:val="both"/>
      </w:pPr>
      <w:r>
        <w:rPr>
          <w:b/>
          <w:bCs/>
          <w:caps/>
        </w:rPr>
        <w:t xml:space="preserve">ao Sul: </w:t>
      </w:r>
      <w:r>
        <w:t>do P</w:t>
      </w:r>
      <w:r w:rsidR="003309C7">
        <w:t>3</w:t>
      </w:r>
      <w:r>
        <w:t xml:space="preserve"> ao P</w:t>
      </w:r>
      <w:r w:rsidR="003309C7">
        <w:t>4</w:t>
      </w:r>
      <w:r>
        <w:t xml:space="preserve">, medindo </w:t>
      </w:r>
      <w:r w:rsidR="00507597">
        <w:t>100,00</w:t>
      </w:r>
      <w:r w:rsidR="00F001E1">
        <w:t>m</w:t>
      </w:r>
      <w:r w:rsidR="00891FD1">
        <w:t>,</w:t>
      </w:r>
      <w:r>
        <w:t xml:space="preserve"> com um ângulo interno de </w:t>
      </w:r>
      <w:r w:rsidR="00507597" w:rsidRPr="00507597">
        <w:t>111°17'38"</w:t>
      </w:r>
      <w:r>
        <w:t>, no</w:t>
      </w:r>
      <w:r w:rsidR="00296769">
        <w:t xml:space="preserve"> </w:t>
      </w:r>
      <w:r>
        <w:t xml:space="preserve">sentido </w:t>
      </w:r>
      <w:r w:rsidR="00F94DF7">
        <w:t>Oeste/Leste</w:t>
      </w:r>
      <w:r>
        <w:t xml:space="preserve">, nas coordenadas </w:t>
      </w:r>
      <w:r w:rsidRPr="00D5394D">
        <w:rPr>
          <w:u w:val="single"/>
        </w:rPr>
        <w:t>X</w:t>
      </w:r>
      <w:r w:rsidR="00C91C8D">
        <w:rPr>
          <w:u w:val="single"/>
        </w:rPr>
        <w:t>=</w:t>
      </w:r>
      <w:r w:rsidR="00507597" w:rsidRPr="00507597">
        <w:rPr>
          <w:u w:val="single"/>
        </w:rPr>
        <w:t>273261.90</w:t>
      </w:r>
      <w:r w:rsidR="000E38CA" w:rsidRPr="00D5394D">
        <w:rPr>
          <w:u w:val="single"/>
        </w:rPr>
        <w:t xml:space="preserve"> </w:t>
      </w:r>
      <w:r w:rsidRPr="00D5394D">
        <w:rPr>
          <w:u w:val="single"/>
        </w:rPr>
        <w:t>e Y</w:t>
      </w:r>
      <w:r w:rsidR="00C91C8D">
        <w:rPr>
          <w:u w:val="single"/>
        </w:rPr>
        <w:t>=</w:t>
      </w:r>
      <w:r w:rsidR="00507597" w:rsidRPr="00507597">
        <w:rPr>
          <w:u w:val="single"/>
        </w:rPr>
        <w:t>9582473.20</w:t>
      </w:r>
      <w:r w:rsidR="006346D1">
        <w:rPr>
          <w:u w:val="single"/>
        </w:rPr>
        <w:t>.</w:t>
      </w:r>
      <w:r w:rsidR="002B74F8">
        <w:t xml:space="preserve"> </w:t>
      </w:r>
    </w:p>
    <w:p w14:paraId="440D33CF" w14:textId="77777777" w:rsidR="00E0389F" w:rsidRDefault="00E0389F" w:rsidP="00E0389F">
      <w:pPr>
        <w:ind w:firstLine="708"/>
        <w:jc w:val="both"/>
      </w:pPr>
    </w:p>
    <w:p w14:paraId="49896E48" w14:textId="77777777" w:rsidR="003A624D" w:rsidRDefault="004B0E31" w:rsidP="00E811CE">
      <w:pPr>
        <w:ind w:firstLine="708"/>
        <w:jc w:val="both"/>
      </w:pPr>
      <w:r>
        <w:rPr>
          <w:b/>
          <w:bCs/>
          <w:caps/>
        </w:rPr>
        <w:t xml:space="preserve">ao Leste: </w:t>
      </w:r>
      <w:r w:rsidR="00C91C8D">
        <w:t>do P4 ao P</w:t>
      </w:r>
      <w:r w:rsidR="00961688">
        <w:t>1</w:t>
      </w:r>
      <w:r w:rsidR="00147D5D">
        <w:t>, m</w:t>
      </w:r>
      <w:r w:rsidR="00C91C8D">
        <w:t xml:space="preserve">edindo </w:t>
      </w:r>
      <w:r w:rsidR="00961688">
        <w:t>100,00</w:t>
      </w:r>
      <w:r w:rsidR="00521955" w:rsidRPr="00E14503">
        <w:t xml:space="preserve">m, com ângulo interno de </w:t>
      </w:r>
      <w:r w:rsidR="00961688" w:rsidRPr="00961688">
        <w:t>68°42'22"</w:t>
      </w:r>
      <w:r w:rsidR="00521955" w:rsidRPr="00E14503">
        <w:t>, no sentido Su</w:t>
      </w:r>
      <w:r w:rsidR="00147D5D">
        <w:t>l/Norte, n</w:t>
      </w:r>
      <w:r w:rsidR="001E3657">
        <w:t xml:space="preserve">as coordenadas </w:t>
      </w:r>
      <w:r w:rsidR="001E3657" w:rsidRPr="00D5394D">
        <w:rPr>
          <w:u w:val="single"/>
        </w:rPr>
        <w:t>X</w:t>
      </w:r>
      <w:r w:rsidR="00C91C8D">
        <w:rPr>
          <w:u w:val="single"/>
        </w:rPr>
        <w:t>=</w:t>
      </w:r>
      <w:r w:rsidR="00961688" w:rsidRPr="00961688">
        <w:rPr>
          <w:u w:val="single"/>
        </w:rPr>
        <w:t>273336.8</w:t>
      </w:r>
      <w:r w:rsidR="00961688">
        <w:rPr>
          <w:u w:val="single"/>
        </w:rPr>
        <w:t>5</w:t>
      </w:r>
      <w:r w:rsidR="00147D5D" w:rsidRPr="00D5394D">
        <w:rPr>
          <w:u w:val="single"/>
        </w:rPr>
        <w:t xml:space="preserve"> e Y</w:t>
      </w:r>
      <w:r w:rsidR="00C91C8D">
        <w:rPr>
          <w:u w:val="single"/>
        </w:rPr>
        <w:t>=</w:t>
      </w:r>
      <w:r w:rsidR="00961688" w:rsidRPr="00961688">
        <w:rPr>
          <w:u w:val="single"/>
        </w:rPr>
        <w:t>9582539.39</w:t>
      </w:r>
      <w:r w:rsidR="00961688">
        <w:rPr>
          <w:u w:val="single"/>
        </w:rPr>
        <w:t>.</w:t>
      </w:r>
    </w:p>
    <w:p w14:paraId="38589114" w14:textId="77777777" w:rsidR="003A624D" w:rsidRDefault="003A624D" w:rsidP="00E811CE">
      <w:pPr>
        <w:ind w:firstLine="708"/>
        <w:jc w:val="both"/>
      </w:pPr>
    </w:p>
    <w:p w14:paraId="38C28CB3" w14:textId="77777777" w:rsidR="003A624D" w:rsidRDefault="003A624D" w:rsidP="00E811CE">
      <w:pPr>
        <w:ind w:firstLine="708"/>
        <w:jc w:val="both"/>
      </w:pPr>
    </w:p>
    <w:p w14:paraId="1A9C801A" w14:textId="77777777" w:rsidR="00B67983" w:rsidRDefault="00B67983" w:rsidP="002870CE">
      <w:pPr>
        <w:jc w:val="both"/>
      </w:pPr>
    </w:p>
    <w:p w14:paraId="00EB2D75" w14:textId="77777777" w:rsidR="00B67983" w:rsidRDefault="00B67983" w:rsidP="00B67983">
      <w:pPr>
        <w:ind w:firstLine="708"/>
        <w:jc w:val="both"/>
      </w:pPr>
      <w:r>
        <w:t xml:space="preserve">Fechando assim esse poligonal, constatamos uma </w:t>
      </w:r>
      <w:r w:rsidR="006346D1">
        <w:t xml:space="preserve">área total de </w:t>
      </w:r>
      <w:r w:rsidR="00961688">
        <w:t>10.000,00</w:t>
      </w:r>
      <w:r w:rsidR="00C91C8D">
        <w:t>m²</w:t>
      </w:r>
      <w:r w:rsidR="00961688">
        <w:t xml:space="preserve"> ou 1Ha.</w:t>
      </w:r>
      <w:r>
        <w:t xml:space="preserve"> </w:t>
      </w:r>
    </w:p>
    <w:p w14:paraId="593B83F8" w14:textId="77777777" w:rsidR="00B67983" w:rsidRDefault="0036190C" w:rsidP="00E811CE">
      <w:pPr>
        <w:ind w:firstLine="708"/>
        <w:jc w:val="both"/>
      </w:pPr>
      <w:r>
        <w:t xml:space="preserve"> </w:t>
      </w:r>
    </w:p>
    <w:p w14:paraId="5B42B036" w14:textId="77777777" w:rsidR="00B67983" w:rsidRDefault="00B67983" w:rsidP="00E811CE">
      <w:pPr>
        <w:ind w:firstLine="708"/>
        <w:jc w:val="both"/>
      </w:pPr>
    </w:p>
    <w:p w14:paraId="286EFB3C" w14:textId="77777777" w:rsidR="003A624D" w:rsidRDefault="003A624D" w:rsidP="00E811CE">
      <w:pPr>
        <w:ind w:firstLine="708"/>
        <w:jc w:val="both"/>
      </w:pPr>
    </w:p>
    <w:p w14:paraId="44A8EAB0" w14:textId="77777777" w:rsidR="00811D71" w:rsidRPr="00B67983" w:rsidRDefault="00811D71" w:rsidP="00B67983">
      <w:pPr>
        <w:jc w:val="both"/>
      </w:pPr>
    </w:p>
    <w:p w14:paraId="1F403D21" w14:textId="1731A8A3" w:rsidR="00995410" w:rsidRDefault="00E811CE" w:rsidP="00E811CE">
      <w:pPr>
        <w:ind w:left="1545"/>
        <w:rPr>
          <w:sz w:val="26"/>
          <w:szCs w:val="26"/>
        </w:rPr>
      </w:pPr>
      <w:r>
        <w:rPr>
          <w:sz w:val="26"/>
          <w:szCs w:val="26"/>
        </w:rPr>
        <w:t xml:space="preserve"> </w:t>
      </w:r>
      <w:r w:rsidR="007E28C2">
        <w:rPr>
          <w:sz w:val="26"/>
          <w:szCs w:val="26"/>
        </w:rPr>
        <w:t xml:space="preserve">  </w:t>
      </w:r>
      <w:r w:rsidR="00F92D2B">
        <w:rPr>
          <w:sz w:val="26"/>
          <w:szCs w:val="26"/>
        </w:rPr>
        <w:t xml:space="preserve">       </w:t>
      </w:r>
      <w:r w:rsidR="007E28C2">
        <w:rPr>
          <w:sz w:val="26"/>
          <w:szCs w:val="26"/>
        </w:rPr>
        <w:t xml:space="preserve">  </w:t>
      </w:r>
      <w:r w:rsidR="00925963">
        <w:rPr>
          <w:sz w:val="26"/>
          <w:szCs w:val="26"/>
        </w:rPr>
        <w:t>ENDEREÇO, DATA</w:t>
      </w:r>
      <w:r w:rsidR="00811D71">
        <w:rPr>
          <w:sz w:val="26"/>
          <w:szCs w:val="26"/>
        </w:rPr>
        <w:t xml:space="preserve">.     </w:t>
      </w:r>
    </w:p>
    <w:p w14:paraId="7E75D0A2" w14:textId="77777777" w:rsidR="00811D71" w:rsidRDefault="00B67983" w:rsidP="00B67983">
      <w:pPr>
        <w:ind w:left="1545"/>
        <w:rPr>
          <w:sz w:val="26"/>
          <w:szCs w:val="26"/>
        </w:rPr>
      </w:pPr>
      <w:r>
        <w:rPr>
          <w:sz w:val="26"/>
          <w:szCs w:val="26"/>
        </w:rPr>
        <w:t xml:space="preserve">    </w:t>
      </w:r>
    </w:p>
    <w:p w14:paraId="08D1D928" w14:textId="77777777" w:rsidR="002870CE" w:rsidRDefault="002870CE" w:rsidP="003A624D">
      <w:pPr>
        <w:ind w:left="1416" w:firstLine="708"/>
        <w:rPr>
          <w:sz w:val="26"/>
          <w:szCs w:val="26"/>
        </w:rPr>
      </w:pPr>
    </w:p>
    <w:p w14:paraId="75848235" w14:textId="77777777" w:rsidR="00E91ACC" w:rsidRDefault="00E91ACC" w:rsidP="003A624D">
      <w:pPr>
        <w:ind w:left="1416" w:firstLine="708"/>
        <w:rPr>
          <w:sz w:val="26"/>
          <w:szCs w:val="26"/>
        </w:rPr>
      </w:pPr>
    </w:p>
    <w:p w14:paraId="778431AC" w14:textId="77777777" w:rsidR="00E91ACC" w:rsidRDefault="00E91ACC" w:rsidP="003A624D">
      <w:pPr>
        <w:ind w:left="1416" w:firstLine="708"/>
        <w:rPr>
          <w:sz w:val="26"/>
          <w:szCs w:val="26"/>
        </w:rPr>
      </w:pPr>
    </w:p>
    <w:p w14:paraId="25728E98" w14:textId="77777777" w:rsidR="00E91ACC" w:rsidRDefault="00E91ACC" w:rsidP="003A624D">
      <w:pPr>
        <w:ind w:left="1416" w:firstLine="708"/>
        <w:rPr>
          <w:color w:val="000000" w:themeColor="text1"/>
          <w:sz w:val="26"/>
          <w:szCs w:val="26"/>
        </w:rPr>
      </w:pPr>
    </w:p>
    <w:p w14:paraId="36D5217B" w14:textId="77777777" w:rsidR="00E91ACC" w:rsidRDefault="00E91ACC" w:rsidP="00E91ACC">
      <w:pPr>
        <w:ind w:left="1416" w:firstLine="708"/>
        <w:rPr>
          <w:color w:val="000000" w:themeColor="text1"/>
          <w:sz w:val="26"/>
          <w:szCs w:val="26"/>
        </w:rPr>
      </w:pPr>
    </w:p>
    <w:p w14:paraId="2972315E" w14:textId="77777777" w:rsidR="00E91ACC" w:rsidRDefault="00E91ACC" w:rsidP="00E91ACC">
      <w:pPr>
        <w:ind w:left="1416" w:firstLine="708"/>
        <w:rPr>
          <w:color w:val="000000" w:themeColor="text1"/>
          <w:sz w:val="26"/>
          <w:szCs w:val="26"/>
        </w:rPr>
      </w:pPr>
    </w:p>
    <w:p w14:paraId="1CDCBA25" w14:textId="77777777" w:rsidR="00E91ACC" w:rsidRDefault="00E91ACC" w:rsidP="00E91ACC">
      <w:pPr>
        <w:ind w:left="1416" w:firstLine="708"/>
        <w:rPr>
          <w:color w:val="000000" w:themeColor="text1"/>
          <w:sz w:val="26"/>
          <w:szCs w:val="26"/>
        </w:rPr>
      </w:pPr>
    </w:p>
    <w:p w14:paraId="5ADDCC7F" w14:textId="77777777" w:rsidR="00E91ACC" w:rsidRDefault="00E91ACC" w:rsidP="00E91ACC">
      <w:pPr>
        <w:ind w:left="1416" w:firstLine="708"/>
        <w:jc w:val="center"/>
        <w:rPr>
          <w:color w:val="000000" w:themeColor="text1"/>
          <w:sz w:val="26"/>
          <w:szCs w:val="26"/>
        </w:rPr>
      </w:pPr>
    </w:p>
    <w:p w14:paraId="421C9386" w14:textId="77777777" w:rsidR="00925963" w:rsidRDefault="00925963" w:rsidP="00132BB6">
      <w:pPr>
        <w:jc w:val="center"/>
        <w:rPr>
          <w:color w:val="000000" w:themeColor="text1"/>
          <w:sz w:val="26"/>
          <w:szCs w:val="26"/>
        </w:rPr>
      </w:pPr>
    </w:p>
    <w:p w14:paraId="06A9A945" w14:textId="77777777" w:rsidR="00925963" w:rsidRDefault="00925963" w:rsidP="00132BB6">
      <w:pPr>
        <w:jc w:val="center"/>
        <w:rPr>
          <w:color w:val="000000" w:themeColor="text1"/>
          <w:sz w:val="26"/>
          <w:szCs w:val="26"/>
        </w:rPr>
      </w:pPr>
    </w:p>
    <w:p w14:paraId="5AD46C3A" w14:textId="5D5450B9" w:rsidR="00132BB6" w:rsidRDefault="00132BB6" w:rsidP="00132BB6">
      <w:pPr>
        <w:jc w:val="center"/>
        <w:rPr>
          <w:b/>
          <w:color w:val="000000" w:themeColor="text1"/>
          <w:sz w:val="26"/>
          <w:szCs w:val="26"/>
        </w:rPr>
      </w:pPr>
      <w:r>
        <w:rPr>
          <w:b/>
          <w:color w:val="000000" w:themeColor="text1"/>
          <w:sz w:val="26"/>
          <w:szCs w:val="26"/>
        </w:rPr>
        <w:t>MEMORIAL DESCRITIVO</w:t>
      </w:r>
    </w:p>
    <w:p w14:paraId="2248C8DC" w14:textId="77777777" w:rsidR="00BA785C" w:rsidRDefault="00BA785C" w:rsidP="00132BB6">
      <w:pPr>
        <w:jc w:val="center"/>
        <w:rPr>
          <w:b/>
          <w:color w:val="000000" w:themeColor="text1"/>
          <w:sz w:val="26"/>
          <w:szCs w:val="26"/>
        </w:rPr>
      </w:pPr>
      <w:r w:rsidRPr="00BA785C">
        <w:rPr>
          <w:b/>
          <w:color w:val="000000" w:themeColor="text1"/>
          <w:sz w:val="26"/>
          <w:szCs w:val="26"/>
        </w:rPr>
        <w:lastRenderedPageBreak/>
        <w:t>DESCRIÇÃO DAS ATIVIDADES</w:t>
      </w:r>
    </w:p>
    <w:p w14:paraId="5D4E66F4" w14:textId="77777777" w:rsidR="00132BB6" w:rsidRDefault="00132BB6" w:rsidP="00132BB6">
      <w:pPr>
        <w:rPr>
          <w:b/>
          <w:bCs/>
          <w:caps/>
          <w:sz w:val="26"/>
          <w:szCs w:val="26"/>
        </w:rPr>
      </w:pPr>
    </w:p>
    <w:p w14:paraId="23D07FF9" w14:textId="77777777" w:rsidR="00132BB6" w:rsidRDefault="00132BB6" w:rsidP="00132BB6">
      <w:pPr>
        <w:rPr>
          <w:b/>
          <w:bCs/>
          <w:caps/>
          <w:sz w:val="26"/>
          <w:szCs w:val="26"/>
        </w:rPr>
      </w:pPr>
    </w:p>
    <w:p w14:paraId="10CA4B6D" w14:textId="1793AF87" w:rsidR="00132BB6" w:rsidRDefault="00132BB6" w:rsidP="00132BB6">
      <w:pPr>
        <w:rPr>
          <w:b/>
          <w:bCs/>
          <w:caps/>
          <w:sz w:val="26"/>
          <w:szCs w:val="26"/>
        </w:rPr>
      </w:pPr>
      <w:r>
        <w:rPr>
          <w:b/>
          <w:bCs/>
          <w:caps/>
          <w:sz w:val="26"/>
          <w:szCs w:val="26"/>
        </w:rPr>
        <w:t xml:space="preserve">município: </w:t>
      </w:r>
      <w:r w:rsidR="00925963">
        <w:rPr>
          <w:bCs/>
          <w:caps/>
          <w:sz w:val="26"/>
          <w:szCs w:val="26"/>
        </w:rPr>
        <w:t>XXXXXX</w:t>
      </w:r>
    </w:p>
    <w:p w14:paraId="3BBC5184" w14:textId="50ACFB9B" w:rsidR="00132BB6" w:rsidRDefault="00132BB6" w:rsidP="00132BB6">
      <w:pPr>
        <w:rPr>
          <w:bCs/>
          <w:caps/>
          <w:sz w:val="26"/>
          <w:szCs w:val="26"/>
        </w:rPr>
      </w:pPr>
      <w:r>
        <w:rPr>
          <w:b/>
          <w:bCs/>
          <w:caps/>
          <w:sz w:val="26"/>
          <w:szCs w:val="26"/>
        </w:rPr>
        <w:t xml:space="preserve">endereço: </w:t>
      </w:r>
      <w:r w:rsidR="00925963">
        <w:rPr>
          <w:bCs/>
          <w:caps/>
          <w:sz w:val="26"/>
          <w:szCs w:val="26"/>
        </w:rPr>
        <w:t>XXXXXX</w:t>
      </w:r>
    </w:p>
    <w:p w14:paraId="42900247" w14:textId="03811362" w:rsidR="00132BB6" w:rsidRPr="0069356A" w:rsidRDefault="00132BB6" w:rsidP="00132BB6">
      <w:pPr>
        <w:rPr>
          <w:b/>
          <w:bCs/>
          <w:caps/>
        </w:rPr>
      </w:pPr>
      <w:r>
        <w:rPr>
          <w:bCs/>
          <w:caps/>
          <w:sz w:val="26"/>
          <w:szCs w:val="26"/>
        </w:rPr>
        <w:tab/>
      </w:r>
      <w:r>
        <w:rPr>
          <w:bCs/>
          <w:caps/>
          <w:sz w:val="26"/>
          <w:szCs w:val="26"/>
        </w:rPr>
        <w:tab/>
        <w:t xml:space="preserve">   </w:t>
      </w:r>
      <w:r w:rsidR="00925963">
        <w:rPr>
          <w:bCs/>
          <w:caps/>
          <w:sz w:val="26"/>
          <w:szCs w:val="26"/>
        </w:rPr>
        <w:t>XXXXXXX</w:t>
      </w:r>
    </w:p>
    <w:p w14:paraId="29B44904" w14:textId="05BC74E8" w:rsidR="00132BB6" w:rsidRDefault="00132BB6" w:rsidP="00132BB6">
      <w:pPr>
        <w:rPr>
          <w:bCs/>
          <w:caps/>
          <w:sz w:val="26"/>
          <w:szCs w:val="26"/>
        </w:rPr>
      </w:pPr>
      <w:r>
        <w:rPr>
          <w:b/>
          <w:bCs/>
          <w:caps/>
          <w:sz w:val="26"/>
          <w:szCs w:val="26"/>
        </w:rPr>
        <w:t xml:space="preserve">PROPRIETÁRIO: </w:t>
      </w:r>
      <w:r w:rsidR="00925963">
        <w:rPr>
          <w:bCs/>
          <w:caps/>
          <w:sz w:val="26"/>
          <w:szCs w:val="26"/>
        </w:rPr>
        <w:t>XXXXXX</w:t>
      </w:r>
    </w:p>
    <w:p w14:paraId="0461F586" w14:textId="04222743" w:rsidR="00132BB6" w:rsidRPr="00667E28" w:rsidRDefault="00132BB6" w:rsidP="00132BB6">
      <w:pPr>
        <w:rPr>
          <w:bCs/>
          <w:caps/>
          <w:sz w:val="26"/>
          <w:szCs w:val="26"/>
        </w:rPr>
      </w:pPr>
      <w:r>
        <w:rPr>
          <w:bCs/>
          <w:caps/>
          <w:sz w:val="26"/>
          <w:szCs w:val="26"/>
        </w:rPr>
        <w:tab/>
      </w:r>
      <w:r>
        <w:rPr>
          <w:bCs/>
          <w:caps/>
          <w:sz w:val="26"/>
          <w:szCs w:val="26"/>
        </w:rPr>
        <w:tab/>
      </w:r>
      <w:r>
        <w:rPr>
          <w:bCs/>
          <w:caps/>
          <w:sz w:val="26"/>
          <w:szCs w:val="26"/>
        </w:rPr>
        <w:tab/>
        <w:t xml:space="preserve"> </w:t>
      </w:r>
      <w:r w:rsidR="00925963">
        <w:rPr>
          <w:bCs/>
          <w:caps/>
          <w:sz w:val="26"/>
          <w:szCs w:val="26"/>
        </w:rPr>
        <w:t>XXXXXXXXX</w:t>
      </w:r>
    </w:p>
    <w:p w14:paraId="3D14CBB4" w14:textId="77777777" w:rsidR="00132BB6" w:rsidRDefault="00132BB6" w:rsidP="00132BB6">
      <w:pPr>
        <w:jc w:val="center"/>
        <w:rPr>
          <w:b/>
          <w:color w:val="000000" w:themeColor="text1"/>
          <w:sz w:val="26"/>
          <w:szCs w:val="26"/>
        </w:rPr>
      </w:pPr>
    </w:p>
    <w:p w14:paraId="61D790CE" w14:textId="77777777" w:rsidR="00132BB6" w:rsidRDefault="00132BB6" w:rsidP="00132BB6">
      <w:pPr>
        <w:jc w:val="center"/>
        <w:rPr>
          <w:b/>
          <w:color w:val="000000" w:themeColor="text1"/>
          <w:sz w:val="26"/>
          <w:szCs w:val="26"/>
        </w:rPr>
      </w:pPr>
    </w:p>
    <w:p w14:paraId="25DB1591" w14:textId="77777777" w:rsidR="00132BB6" w:rsidRDefault="00132BB6" w:rsidP="00132BB6">
      <w:pPr>
        <w:jc w:val="center"/>
        <w:rPr>
          <w:b/>
          <w:color w:val="000000" w:themeColor="text1"/>
          <w:sz w:val="26"/>
          <w:szCs w:val="26"/>
        </w:rPr>
      </w:pPr>
    </w:p>
    <w:p w14:paraId="60D71046" w14:textId="77777777" w:rsidR="006346D1" w:rsidRDefault="006346D1" w:rsidP="00BA785C">
      <w:pPr>
        <w:rPr>
          <w:color w:val="000000" w:themeColor="text1"/>
          <w:sz w:val="26"/>
          <w:szCs w:val="26"/>
        </w:rPr>
      </w:pPr>
    </w:p>
    <w:p w14:paraId="35983AE7" w14:textId="77777777" w:rsidR="00BA785C" w:rsidRDefault="00BA785C" w:rsidP="00BA785C">
      <w:pPr>
        <w:ind w:firstLine="708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>Será realizado o serviço de supressão vegetal e limpeza do terreno utilizando dois equipamentos: Trator Agrícola</w:t>
      </w:r>
      <w:r w:rsidR="00F05864">
        <w:rPr>
          <w:color w:val="000000" w:themeColor="text1"/>
          <w:sz w:val="26"/>
          <w:szCs w:val="26"/>
        </w:rPr>
        <w:t xml:space="preserve"> </w:t>
      </w:r>
      <w:r>
        <w:rPr>
          <w:color w:val="000000" w:themeColor="text1"/>
          <w:sz w:val="26"/>
          <w:szCs w:val="26"/>
        </w:rPr>
        <w:t>(</w:t>
      </w:r>
      <w:proofErr w:type="spellStart"/>
      <w:r>
        <w:rPr>
          <w:color w:val="000000" w:themeColor="text1"/>
          <w:sz w:val="26"/>
          <w:szCs w:val="26"/>
        </w:rPr>
        <w:t>Girico</w:t>
      </w:r>
      <w:proofErr w:type="spellEnd"/>
      <w:r>
        <w:rPr>
          <w:color w:val="000000" w:themeColor="text1"/>
          <w:sz w:val="26"/>
          <w:szCs w:val="26"/>
        </w:rPr>
        <w:t>) e Caminhão Caçamba, com previsão para execução de até dois dias. A área a ser desmatada é equivalente a 1Ha</w:t>
      </w:r>
      <w:r w:rsidR="00132BB6">
        <w:rPr>
          <w:color w:val="000000" w:themeColor="text1"/>
          <w:sz w:val="26"/>
          <w:szCs w:val="26"/>
        </w:rPr>
        <w:t xml:space="preserve"> (10.000m²</w:t>
      </w:r>
      <w:r>
        <w:rPr>
          <w:color w:val="000000" w:themeColor="text1"/>
          <w:sz w:val="26"/>
          <w:szCs w:val="26"/>
        </w:rPr>
        <w:t xml:space="preserve">) no enderenço especificado no levantamento topográfico.   </w:t>
      </w:r>
    </w:p>
    <w:p w14:paraId="2C1871DB" w14:textId="77777777" w:rsidR="006346D1" w:rsidRDefault="006346D1" w:rsidP="003A624D">
      <w:pPr>
        <w:ind w:left="1416" w:firstLine="708"/>
        <w:rPr>
          <w:color w:val="000000" w:themeColor="text1"/>
          <w:sz w:val="26"/>
          <w:szCs w:val="26"/>
        </w:rPr>
      </w:pPr>
    </w:p>
    <w:p w14:paraId="40D4B267" w14:textId="77777777" w:rsidR="00E91ACC" w:rsidRDefault="00E91ACC" w:rsidP="003A624D">
      <w:pPr>
        <w:ind w:left="1416" w:firstLine="708"/>
        <w:rPr>
          <w:color w:val="000000" w:themeColor="text1"/>
          <w:sz w:val="26"/>
          <w:szCs w:val="26"/>
        </w:rPr>
      </w:pPr>
    </w:p>
    <w:p w14:paraId="3ACCFD13" w14:textId="77777777" w:rsidR="00E91ACC" w:rsidRDefault="00E91ACC" w:rsidP="003A624D">
      <w:pPr>
        <w:ind w:left="1416" w:firstLine="708"/>
        <w:rPr>
          <w:color w:val="000000" w:themeColor="text1"/>
          <w:sz w:val="26"/>
          <w:szCs w:val="26"/>
        </w:rPr>
      </w:pPr>
    </w:p>
    <w:p w14:paraId="65158BB4" w14:textId="77777777" w:rsidR="00E91ACC" w:rsidRDefault="00E91ACC" w:rsidP="003A624D">
      <w:pPr>
        <w:ind w:left="1416" w:firstLine="708"/>
        <w:rPr>
          <w:color w:val="000000" w:themeColor="text1"/>
          <w:sz w:val="26"/>
          <w:szCs w:val="26"/>
        </w:rPr>
      </w:pPr>
    </w:p>
    <w:p w14:paraId="069D7560" w14:textId="77777777" w:rsidR="00E91ACC" w:rsidRDefault="00E91ACC" w:rsidP="003A624D">
      <w:pPr>
        <w:ind w:left="1416" w:firstLine="708"/>
        <w:rPr>
          <w:color w:val="000000" w:themeColor="text1"/>
          <w:sz w:val="26"/>
          <w:szCs w:val="26"/>
        </w:rPr>
      </w:pPr>
    </w:p>
    <w:p w14:paraId="61AC9673" w14:textId="77777777" w:rsidR="00E91ACC" w:rsidRDefault="00E91ACC" w:rsidP="003A624D">
      <w:pPr>
        <w:ind w:left="1416" w:firstLine="708"/>
        <w:rPr>
          <w:color w:val="000000" w:themeColor="text1"/>
          <w:sz w:val="26"/>
          <w:szCs w:val="26"/>
        </w:rPr>
      </w:pPr>
    </w:p>
    <w:p w14:paraId="3514AAEC" w14:textId="77777777" w:rsidR="00E91ACC" w:rsidRDefault="00E91ACC" w:rsidP="003A624D">
      <w:pPr>
        <w:ind w:left="1416" w:firstLine="708"/>
        <w:rPr>
          <w:color w:val="000000" w:themeColor="text1"/>
          <w:sz w:val="26"/>
          <w:szCs w:val="26"/>
        </w:rPr>
      </w:pPr>
    </w:p>
    <w:p w14:paraId="74EDDDD9" w14:textId="77777777" w:rsidR="00E91ACC" w:rsidRDefault="00E91ACC" w:rsidP="003A624D">
      <w:pPr>
        <w:ind w:left="1416" w:firstLine="708"/>
        <w:rPr>
          <w:color w:val="000000" w:themeColor="text1"/>
          <w:sz w:val="26"/>
          <w:szCs w:val="26"/>
        </w:rPr>
      </w:pPr>
    </w:p>
    <w:p w14:paraId="6464BDEC" w14:textId="77777777" w:rsidR="00E91ACC" w:rsidRDefault="00E91ACC" w:rsidP="003A624D">
      <w:pPr>
        <w:ind w:left="1416" w:firstLine="708"/>
        <w:rPr>
          <w:color w:val="000000" w:themeColor="text1"/>
          <w:sz w:val="26"/>
          <w:szCs w:val="26"/>
        </w:rPr>
      </w:pPr>
    </w:p>
    <w:p w14:paraId="07D6FCC0" w14:textId="77777777" w:rsidR="00E91ACC" w:rsidRDefault="00E91ACC" w:rsidP="003A624D">
      <w:pPr>
        <w:ind w:left="1416" w:firstLine="708"/>
        <w:rPr>
          <w:color w:val="000000" w:themeColor="text1"/>
          <w:sz w:val="26"/>
          <w:szCs w:val="26"/>
        </w:rPr>
      </w:pPr>
    </w:p>
    <w:p w14:paraId="5DAB0872" w14:textId="77777777" w:rsidR="00E91ACC" w:rsidRDefault="00E91ACC" w:rsidP="003A624D">
      <w:pPr>
        <w:ind w:left="1416" w:firstLine="708"/>
        <w:rPr>
          <w:color w:val="000000" w:themeColor="text1"/>
          <w:sz w:val="26"/>
          <w:szCs w:val="26"/>
        </w:rPr>
      </w:pPr>
    </w:p>
    <w:p w14:paraId="056FEE2F" w14:textId="77777777" w:rsidR="00E91ACC" w:rsidRDefault="00E91ACC" w:rsidP="003A624D">
      <w:pPr>
        <w:ind w:left="1416" w:firstLine="708"/>
        <w:rPr>
          <w:color w:val="000000" w:themeColor="text1"/>
          <w:sz w:val="26"/>
          <w:szCs w:val="26"/>
        </w:rPr>
      </w:pPr>
    </w:p>
    <w:p w14:paraId="321142B6" w14:textId="77777777" w:rsidR="00E91ACC" w:rsidRDefault="00E91ACC" w:rsidP="003A624D">
      <w:pPr>
        <w:ind w:left="1416" w:firstLine="708"/>
        <w:rPr>
          <w:color w:val="000000" w:themeColor="text1"/>
          <w:sz w:val="26"/>
          <w:szCs w:val="26"/>
        </w:rPr>
      </w:pPr>
    </w:p>
    <w:p w14:paraId="5B391E73" w14:textId="77777777" w:rsidR="00E91ACC" w:rsidRDefault="00E91ACC" w:rsidP="003A624D">
      <w:pPr>
        <w:ind w:left="1416" w:firstLine="708"/>
        <w:rPr>
          <w:color w:val="000000" w:themeColor="text1"/>
          <w:sz w:val="26"/>
          <w:szCs w:val="26"/>
        </w:rPr>
      </w:pPr>
    </w:p>
    <w:p w14:paraId="395215EB" w14:textId="77777777" w:rsidR="00E91ACC" w:rsidRDefault="00E91ACC" w:rsidP="003A624D">
      <w:pPr>
        <w:ind w:left="1416" w:firstLine="708"/>
        <w:rPr>
          <w:color w:val="000000" w:themeColor="text1"/>
          <w:sz w:val="26"/>
          <w:szCs w:val="26"/>
        </w:rPr>
      </w:pPr>
    </w:p>
    <w:p w14:paraId="1D1FA0AE" w14:textId="77777777" w:rsidR="00E91ACC" w:rsidRDefault="00E91ACC" w:rsidP="003A624D">
      <w:pPr>
        <w:ind w:left="1416" w:firstLine="708"/>
        <w:rPr>
          <w:color w:val="000000" w:themeColor="text1"/>
          <w:sz w:val="26"/>
          <w:szCs w:val="26"/>
        </w:rPr>
      </w:pPr>
    </w:p>
    <w:p w14:paraId="6163F18D" w14:textId="77777777" w:rsidR="00E91ACC" w:rsidRDefault="00E91ACC" w:rsidP="003A624D">
      <w:pPr>
        <w:ind w:left="1416" w:firstLine="708"/>
        <w:rPr>
          <w:color w:val="000000" w:themeColor="text1"/>
          <w:sz w:val="26"/>
          <w:szCs w:val="26"/>
        </w:rPr>
      </w:pPr>
    </w:p>
    <w:p w14:paraId="52368CDB" w14:textId="77777777" w:rsidR="00E91ACC" w:rsidRDefault="00E91ACC" w:rsidP="003A624D">
      <w:pPr>
        <w:ind w:left="1416" w:firstLine="708"/>
        <w:rPr>
          <w:color w:val="000000" w:themeColor="text1"/>
          <w:sz w:val="26"/>
          <w:szCs w:val="26"/>
        </w:rPr>
      </w:pPr>
    </w:p>
    <w:p w14:paraId="11C69736" w14:textId="77777777" w:rsidR="00E91ACC" w:rsidRDefault="00E91ACC" w:rsidP="003A624D">
      <w:pPr>
        <w:ind w:left="1416" w:firstLine="708"/>
        <w:rPr>
          <w:color w:val="000000" w:themeColor="text1"/>
          <w:sz w:val="26"/>
          <w:szCs w:val="26"/>
        </w:rPr>
      </w:pPr>
    </w:p>
    <w:p w14:paraId="0AA3AA71" w14:textId="77777777" w:rsidR="00E91ACC" w:rsidRDefault="00E91ACC" w:rsidP="003A624D">
      <w:pPr>
        <w:ind w:left="1416" w:firstLine="708"/>
        <w:rPr>
          <w:color w:val="000000" w:themeColor="text1"/>
          <w:sz w:val="26"/>
          <w:szCs w:val="26"/>
        </w:rPr>
      </w:pPr>
    </w:p>
    <w:p w14:paraId="43CE70E4" w14:textId="77777777" w:rsidR="00E91ACC" w:rsidRDefault="00E91ACC" w:rsidP="003A624D">
      <w:pPr>
        <w:ind w:left="1416" w:firstLine="708"/>
        <w:rPr>
          <w:color w:val="000000" w:themeColor="text1"/>
          <w:sz w:val="26"/>
          <w:szCs w:val="26"/>
        </w:rPr>
      </w:pPr>
    </w:p>
    <w:p w14:paraId="61CDAB60" w14:textId="77777777" w:rsidR="00E91ACC" w:rsidRDefault="00E91ACC" w:rsidP="003A624D">
      <w:pPr>
        <w:ind w:left="1416" w:firstLine="708"/>
        <w:rPr>
          <w:color w:val="000000" w:themeColor="text1"/>
          <w:sz w:val="26"/>
          <w:szCs w:val="26"/>
        </w:rPr>
      </w:pPr>
    </w:p>
    <w:p w14:paraId="2A3465D5" w14:textId="77777777" w:rsidR="00E91ACC" w:rsidRDefault="00E91ACC" w:rsidP="003A624D">
      <w:pPr>
        <w:ind w:left="1416" w:firstLine="708"/>
        <w:rPr>
          <w:color w:val="000000" w:themeColor="text1"/>
          <w:sz w:val="26"/>
          <w:szCs w:val="26"/>
        </w:rPr>
      </w:pPr>
    </w:p>
    <w:p w14:paraId="37335BB2" w14:textId="77777777" w:rsidR="00E91ACC" w:rsidRDefault="00E91ACC" w:rsidP="003A624D">
      <w:pPr>
        <w:ind w:left="1416" w:firstLine="708"/>
        <w:rPr>
          <w:color w:val="000000" w:themeColor="text1"/>
          <w:sz w:val="26"/>
          <w:szCs w:val="26"/>
        </w:rPr>
      </w:pPr>
    </w:p>
    <w:p w14:paraId="5E7E89F1" w14:textId="7F121331" w:rsidR="00E91ACC" w:rsidRDefault="00925963" w:rsidP="00925963">
      <w:pPr>
        <w:tabs>
          <w:tab w:val="left" w:pos="3780"/>
        </w:tabs>
        <w:ind w:left="1416" w:firstLine="708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ab/>
      </w:r>
    </w:p>
    <w:p w14:paraId="377EC1B6" w14:textId="77777777" w:rsidR="00E91ACC" w:rsidRDefault="00E91ACC" w:rsidP="003A624D">
      <w:pPr>
        <w:ind w:left="1416" w:firstLine="708"/>
        <w:rPr>
          <w:color w:val="000000" w:themeColor="text1"/>
          <w:sz w:val="26"/>
          <w:szCs w:val="26"/>
        </w:rPr>
      </w:pPr>
    </w:p>
    <w:sectPr w:rsidR="00E91ACC" w:rsidSect="0036190C">
      <w:headerReference w:type="default" r:id="rId8"/>
      <w:pgSz w:w="11905" w:h="16838"/>
      <w:pgMar w:top="899" w:right="1415" w:bottom="1258" w:left="1701" w:header="708" w:footer="708" w:gutter="0"/>
      <w:pgNumType w:start="1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1B5AF69" w14:textId="77777777" w:rsidR="007B5197" w:rsidRDefault="007B5197" w:rsidP="00AE6C83">
      <w:r>
        <w:separator/>
      </w:r>
    </w:p>
  </w:endnote>
  <w:endnote w:type="continuationSeparator" w:id="0">
    <w:p w14:paraId="5C27AD41" w14:textId="77777777" w:rsidR="007B5197" w:rsidRDefault="007B5197" w:rsidP="00AE6C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DA13A94" w14:textId="77777777" w:rsidR="007B5197" w:rsidRDefault="007B5197" w:rsidP="00AE6C83">
      <w:r>
        <w:separator/>
      </w:r>
    </w:p>
  </w:footnote>
  <w:footnote w:type="continuationSeparator" w:id="0">
    <w:p w14:paraId="7F8050BD" w14:textId="77777777" w:rsidR="007B5197" w:rsidRDefault="007B5197" w:rsidP="00AE6C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E7C7B81" w14:textId="77777777" w:rsidR="0004680F" w:rsidRDefault="0004680F">
    <w:pPr>
      <w:pStyle w:val="Cabealho"/>
    </w:pPr>
  </w:p>
  <w:p w14:paraId="189ADA68" w14:textId="77777777" w:rsidR="0004680F" w:rsidRDefault="0004680F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1C7237D"/>
    <w:multiLevelType w:val="hybridMultilevel"/>
    <w:tmpl w:val="C88E6226"/>
    <w:lvl w:ilvl="0" w:tplc="0416000F">
      <w:start w:val="1"/>
      <w:numFmt w:val="decimal"/>
      <w:lvlText w:val="%1."/>
      <w:lvlJc w:val="left"/>
      <w:pPr>
        <w:ind w:left="1429" w:hanging="360"/>
      </w:p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45F17C6B"/>
    <w:multiLevelType w:val="hybridMultilevel"/>
    <w:tmpl w:val="E550C916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proofState w:spelling="clean" w:grammar="clean"/>
  <w:attachedTemplate r:id="rId1"/>
  <w:defaultTabStop w:val="708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pos w:val="sectEnd"/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lorPos" w:val="-1"/>
    <w:docVar w:name="ColorSet" w:val="-1"/>
    <w:docVar w:name="StylePos" w:val="-1"/>
    <w:docVar w:name="StyleSet" w:val="-1"/>
  </w:docVars>
  <w:rsids>
    <w:rsidRoot w:val="001E2AB0"/>
    <w:rsid w:val="00000408"/>
    <w:rsid w:val="00006159"/>
    <w:rsid w:val="000175AD"/>
    <w:rsid w:val="0002325B"/>
    <w:rsid w:val="00030667"/>
    <w:rsid w:val="00031BA6"/>
    <w:rsid w:val="00034E40"/>
    <w:rsid w:val="00044B2B"/>
    <w:rsid w:val="000463E4"/>
    <w:rsid w:val="0004680F"/>
    <w:rsid w:val="000549AC"/>
    <w:rsid w:val="00060964"/>
    <w:rsid w:val="00062171"/>
    <w:rsid w:val="00076701"/>
    <w:rsid w:val="00076A4B"/>
    <w:rsid w:val="00086CA8"/>
    <w:rsid w:val="0008799F"/>
    <w:rsid w:val="000969A8"/>
    <w:rsid w:val="000A6D24"/>
    <w:rsid w:val="000C0082"/>
    <w:rsid w:val="000C7B80"/>
    <w:rsid w:val="000D0F22"/>
    <w:rsid w:val="000D1743"/>
    <w:rsid w:val="000D7003"/>
    <w:rsid w:val="000E0C63"/>
    <w:rsid w:val="000E38CA"/>
    <w:rsid w:val="000F0783"/>
    <w:rsid w:val="000F425B"/>
    <w:rsid w:val="001013B0"/>
    <w:rsid w:val="001033FA"/>
    <w:rsid w:val="00111F78"/>
    <w:rsid w:val="001137DE"/>
    <w:rsid w:val="0011615D"/>
    <w:rsid w:val="00132BB6"/>
    <w:rsid w:val="001344A8"/>
    <w:rsid w:val="00135190"/>
    <w:rsid w:val="00144DB9"/>
    <w:rsid w:val="00145BB8"/>
    <w:rsid w:val="00146811"/>
    <w:rsid w:val="00147D5D"/>
    <w:rsid w:val="0016422B"/>
    <w:rsid w:val="0016485F"/>
    <w:rsid w:val="0016690B"/>
    <w:rsid w:val="0017619C"/>
    <w:rsid w:val="0017639E"/>
    <w:rsid w:val="0018581E"/>
    <w:rsid w:val="00196D88"/>
    <w:rsid w:val="001D12C7"/>
    <w:rsid w:val="001E2AB0"/>
    <w:rsid w:val="001E3657"/>
    <w:rsid w:val="001E5202"/>
    <w:rsid w:val="001F1525"/>
    <w:rsid w:val="001F1C37"/>
    <w:rsid w:val="001F365A"/>
    <w:rsid w:val="00211EAC"/>
    <w:rsid w:val="0021250F"/>
    <w:rsid w:val="002163AA"/>
    <w:rsid w:val="00225948"/>
    <w:rsid w:val="00236DC4"/>
    <w:rsid w:val="00240BBF"/>
    <w:rsid w:val="00241650"/>
    <w:rsid w:val="0024273A"/>
    <w:rsid w:val="0026285A"/>
    <w:rsid w:val="00262FFA"/>
    <w:rsid w:val="00263303"/>
    <w:rsid w:val="00263B34"/>
    <w:rsid w:val="00270FA2"/>
    <w:rsid w:val="00286237"/>
    <w:rsid w:val="002870CE"/>
    <w:rsid w:val="00287BAC"/>
    <w:rsid w:val="00296769"/>
    <w:rsid w:val="002A4398"/>
    <w:rsid w:val="002B5C0E"/>
    <w:rsid w:val="002B74F8"/>
    <w:rsid w:val="002C243D"/>
    <w:rsid w:val="002C26A7"/>
    <w:rsid w:val="002D1BEC"/>
    <w:rsid w:val="002E154D"/>
    <w:rsid w:val="002E3A9A"/>
    <w:rsid w:val="002E7C6D"/>
    <w:rsid w:val="00303621"/>
    <w:rsid w:val="0032441D"/>
    <w:rsid w:val="0032489C"/>
    <w:rsid w:val="003309C7"/>
    <w:rsid w:val="003436D8"/>
    <w:rsid w:val="00347078"/>
    <w:rsid w:val="003506D1"/>
    <w:rsid w:val="00353A67"/>
    <w:rsid w:val="0036190C"/>
    <w:rsid w:val="00361C16"/>
    <w:rsid w:val="00376F44"/>
    <w:rsid w:val="00384177"/>
    <w:rsid w:val="00386387"/>
    <w:rsid w:val="00392ABA"/>
    <w:rsid w:val="00394B22"/>
    <w:rsid w:val="003960A9"/>
    <w:rsid w:val="00396DAE"/>
    <w:rsid w:val="003A2D78"/>
    <w:rsid w:val="003A4662"/>
    <w:rsid w:val="003A5ABB"/>
    <w:rsid w:val="003A624D"/>
    <w:rsid w:val="003A711E"/>
    <w:rsid w:val="003B504E"/>
    <w:rsid w:val="003D1D98"/>
    <w:rsid w:val="003F1585"/>
    <w:rsid w:val="00414A5A"/>
    <w:rsid w:val="00416331"/>
    <w:rsid w:val="0043350F"/>
    <w:rsid w:val="0044242E"/>
    <w:rsid w:val="00444515"/>
    <w:rsid w:val="004470E9"/>
    <w:rsid w:val="00463394"/>
    <w:rsid w:val="004704D9"/>
    <w:rsid w:val="00481BC2"/>
    <w:rsid w:val="0048411F"/>
    <w:rsid w:val="00492F7F"/>
    <w:rsid w:val="00493D99"/>
    <w:rsid w:val="004951A0"/>
    <w:rsid w:val="00497014"/>
    <w:rsid w:val="004A6E56"/>
    <w:rsid w:val="004B0E31"/>
    <w:rsid w:val="004B527C"/>
    <w:rsid w:val="004B52FE"/>
    <w:rsid w:val="004C190A"/>
    <w:rsid w:val="004F4BBA"/>
    <w:rsid w:val="004F6285"/>
    <w:rsid w:val="004F7E91"/>
    <w:rsid w:val="00507597"/>
    <w:rsid w:val="00521955"/>
    <w:rsid w:val="0053364E"/>
    <w:rsid w:val="00545EAA"/>
    <w:rsid w:val="00546B5F"/>
    <w:rsid w:val="005606D6"/>
    <w:rsid w:val="00577818"/>
    <w:rsid w:val="0058129F"/>
    <w:rsid w:val="00594B75"/>
    <w:rsid w:val="005A0B78"/>
    <w:rsid w:val="005A3DBE"/>
    <w:rsid w:val="005B01FE"/>
    <w:rsid w:val="005B459E"/>
    <w:rsid w:val="005C191E"/>
    <w:rsid w:val="005C722B"/>
    <w:rsid w:val="005C7414"/>
    <w:rsid w:val="005D7350"/>
    <w:rsid w:val="005E00AB"/>
    <w:rsid w:val="005E26DE"/>
    <w:rsid w:val="005F0492"/>
    <w:rsid w:val="00602121"/>
    <w:rsid w:val="006071A2"/>
    <w:rsid w:val="00617112"/>
    <w:rsid w:val="00620789"/>
    <w:rsid w:val="006346D1"/>
    <w:rsid w:val="00636DDE"/>
    <w:rsid w:val="00651239"/>
    <w:rsid w:val="006544CB"/>
    <w:rsid w:val="006573A5"/>
    <w:rsid w:val="00667CA6"/>
    <w:rsid w:val="00667E28"/>
    <w:rsid w:val="00675689"/>
    <w:rsid w:val="00685F1E"/>
    <w:rsid w:val="0069356A"/>
    <w:rsid w:val="0069409E"/>
    <w:rsid w:val="00694EFE"/>
    <w:rsid w:val="00696144"/>
    <w:rsid w:val="006A0C98"/>
    <w:rsid w:val="006A2859"/>
    <w:rsid w:val="006A59C9"/>
    <w:rsid w:val="006B01ED"/>
    <w:rsid w:val="006B1317"/>
    <w:rsid w:val="006C52FA"/>
    <w:rsid w:val="006F0C4F"/>
    <w:rsid w:val="006F1FC8"/>
    <w:rsid w:val="007017DC"/>
    <w:rsid w:val="0070729B"/>
    <w:rsid w:val="00710F49"/>
    <w:rsid w:val="00717BEC"/>
    <w:rsid w:val="00721D1A"/>
    <w:rsid w:val="00723B14"/>
    <w:rsid w:val="007300FF"/>
    <w:rsid w:val="00732D06"/>
    <w:rsid w:val="0073350D"/>
    <w:rsid w:val="00746D30"/>
    <w:rsid w:val="00751DBF"/>
    <w:rsid w:val="0077243F"/>
    <w:rsid w:val="00776816"/>
    <w:rsid w:val="00780B39"/>
    <w:rsid w:val="007B5197"/>
    <w:rsid w:val="007C739C"/>
    <w:rsid w:val="007D3284"/>
    <w:rsid w:val="007E28C2"/>
    <w:rsid w:val="007E3BB9"/>
    <w:rsid w:val="007E6968"/>
    <w:rsid w:val="007F425F"/>
    <w:rsid w:val="007F6FFF"/>
    <w:rsid w:val="00800ABA"/>
    <w:rsid w:val="00804841"/>
    <w:rsid w:val="008060C2"/>
    <w:rsid w:val="008068D9"/>
    <w:rsid w:val="00811D71"/>
    <w:rsid w:val="008142AD"/>
    <w:rsid w:val="008170EA"/>
    <w:rsid w:val="00823B61"/>
    <w:rsid w:val="0082548B"/>
    <w:rsid w:val="00827FD8"/>
    <w:rsid w:val="00831BD5"/>
    <w:rsid w:val="00855ADF"/>
    <w:rsid w:val="00866BE6"/>
    <w:rsid w:val="00871871"/>
    <w:rsid w:val="00877C2B"/>
    <w:rsid w:val="00882159"/>
    <w:rsid w:val="00891FD1"/>
    <w:rsid w:val="00893ECB"/>
    <w:rsid w:val="008A37DB"/>
    <w:rsid w:val="008A4858"/>
    <w:rsid w:val="008A4B9E"/>
    <w:rsid w:val="008C1B0D"/>
    <w:rsid w:val="008D1A7D"/>
    <w:rsid w:val="008D20A4"/>
    <w:rsid w:val="008E1F2D"/>
    <w:rsid w:val="008F24C9"/>
    <w:rsid w:val="008F4196"/>
    <w:rsid w:val="0090511D"/>
    <w:rsid w:val="00925963"/>
    <w:rsid w:val="00925D00"/>
    <w:rsid w:val="00932494"/>
    <w:rsid w:val="00933600"/>
    <w:rsid w:val="00943304"/>
    <w:rsid w:val="009544B1"/>
    <w:rsid w:val="00961688"/>
    <w:rsid w:val="0096373B"/>
    <w:rsid w:val="009700E9"/>
    <w:rsid w:val="009719D7"/>
    <w:rsid w:val="0097436E"/>
    <w:rsid w:val="009864B3"/>
    <w:rsid w:val="00995410"/>
    <w:rsid w:val="009A7CD4"/>
    <w:rsid w:val="009C1FB1"/>
    <w:rsid w:val="009C5754"/>
    <w:rsid w:val="009C73EB"/>
    <w:rsid w:val="009D2D32"/>
    <w:rsid w:val="009E75B3"/>
    <w:rsid w:val="009F330F"/>
    <w:rsid w:val="00A12F4A"/>
    <w:rsid w:val="00A153AB"/>
    <w:rsid w:val="00A237AE"/>
    <w:rsid w:val="00A30649"/>
    <w:rsid w:val="00A312C3"/>
    <w:rsid w:val="00A402BF"/>
    <w:rsid w:val="00A51714"/>
    <w:rsid w:val="00A52A05"/>
    <w:rsid w:val="00A53E58"/>
    <w:rsid w:val="00A620D0"/>
    <w:rsid w:val="00A702B5"/>
    <w:rsid w:val="00A73B9A"/>
    <w:rsid w:val="00A75591"/>
    <w:rsid w:val="00A83615"/>
    <w:rsid w:val="00A84F57"/>
    <w:rsid w:val="00AA248C"/>
    <w:rsid w:val="00AA52EA"/>
    <w:rsid w:val="00AC422D"/>
    <w:rsid w:val="00AC567C"/>
    <w:rsid w:val="00AD023D"/>
    <w:rsid w:val="00AD7D50"/>
    <w:rsid w:val="00AE6C83"/>
    <w:rsid w:val="00AF0B9B"/>
    <w:rsid w:val="00AF6074"/>
    <w:rsid w:val="00B05C24"/>
    <w:rsid w:val="00B132CD"/>
    <w:rsid w:val="00B2142C"/>
    <w:rsid w:val="00B36EA4"/>
    <w:rsid w:val="00B4059A"/>
    <w:rsid w:val="00B453C8"/>
    <w:rsid w:val="00B53622"/>
    <w:rsid w:val="00B54428"/>
    <w:rsid w:val="00B65116"/>
    <w:rsid w:val="00B67983"/>
    <w:rsid w:val="00B8303B"/>
    <w:rsid w:val="00B85679"/>
    <w:rsid w:val="00B938C7"/>
    <w:rsid w:val="00B94525"/>
    <w:rsid w:val="00BA3C62"/>
    <w:rsid w:val="00BA785C"/>
    <w:rsid w:val="00BB20B4"/>
    <w:rsid w:val="00BB4C2C"/>
    <w:rsid w:val="00BB5F21"/>
    <w:rsid w:val="00BC0C24"/>
    <w:rsid w:val="00BC254D"/>
    <w:rsid w:val="00BC3ADC"/>
    <w:rsid w:val="00BD283A"/>
    <w:rsid w:val="00BE068D"/>
    <w:rsid w:val="00BE5BD2"/>
    <w:rsid w:val="00BE60D8"/>
    <w:rsid w:val="00C0062F"/>
    <w:rsid w:val="00C079CE"/>
    <w:rsid w:val="00C12269"/>
    <w:rsid w:val="00C30B5D"/>
    <w:rsid w:val="00C36476"/>
    <w:rsid w:val="00C40D56"/>
    <w:rsid w:val="00C420B2"/>
    <w:rsid w:val="00C559F8"/>
    <w:rsid w:val="00C62F94"/>
    <w:rsid w:val="00C75183"/>
    <w:rsid w:val="00C84B02"/>
    <w:rsid w:val="00C91C8D"/>
    <w:rsid w:val="00C929D5"/>
    <w:rsid w:val="00C96F7C"/>
    <w:rsid w:val="00CA260F"/>
    <w:rsid w:val="00CA71A0"/>
    <w:rsid w:val="00CB1797"/>
    <w:rsid w:val="00CB4E45"/>
    <w:rsid w:val="00CC0502"/>
    <w:rsid w:val="00CC7E03"/>
    <w:rsid w:val="00CE15C1"/>
    <w:rsid w:val="00D04815"/>
    <w:rsid w:val="00D070CA"/>
    <w:rsid w:val="00D11F5B"/>
    <w:rsid w:val="00D25B89"/>
    <w:rsid w:val="00D34B7E"/>
    <w:rsid w:val="00D520C6"/>
    <w:rsid w:val="00D5394D"/>
    <w:rsid w:val="00D56DEE"/>
    <w:rsid w:val="00D61C73"/>
    <w:rsid w:val="00D6284A"/>
    <w:rsid w:val="00D75692"/>
    <w:rsid w:val="00D77E33"/>
    <w:rsid w:val="00D85155"/>
    <w:rsid w:val="00D94FE6"/>
    <w:rsid w:val="00DD4D07"/>
    <w:rsid w:val="00DD6A0A"/>
    <w:rsid w:val="00DE6049"/>
    <w:rsid w:val="00DE7BEA"/>
    <w:rsid w:val="00DF6E18"/>
    <w:rsid w:val="00DF78D4"/>
    <w:rsid w:val="00E0389F"/>
    <w:rsid w:val="00E05C59"/>
    <w:rsid w:val="00E105E1"/>
    <w:rsid w:val="00E14503"/>
    <w:rsid w:val="00E1499C"/>
    <w:rsid w:val="00E15E1F"/>
    <w:rsid w:val="00E17003"/>
    <w:rsid w:val="00E524EB"/>
    <w:rsid w:val="00E72626"/>
    <w:rsid w:val="00E72EFA"/>
    <w:rsid w:val="00E7713D"/>
    <w:rsid w:val="00E811CE"/>
    <w:rsid w:val="00E834DA"/>
    <w:rsid w:val="00E91ACC"/>
    <w:rsid w:val="00EA149D"/>
    <w:rsid w:val="00EA65B5"/>
    <w:rsid w:val="00EB186D"/>
    <w:rsid w:val="00EC74BC"/>
    <w:rsid w:val="00ED03F6"/>
    <w:rsid w:val="00EE02EC"/>
    <w:rsid w:val="00EF28A5"/>
    <w:rsid w:val="00EF50F8"/>
    <w:rsid w:val="00F001E1"/>
    <w:rsid w:val="00F04844"/>
    <w:rsid w:val="00F05864"/>
    <w:rsid w:val="00F077EE"/>
    <w:rsid w:val="00F13FEB"/>
    <w:rsid w:val="00F176D0"/>
    <w:rsid w:val="00F24BC7"/>
    <w:rsid w:val="00F35D45"/>
    <w:rsid w:val="00F376B2"/>
    <w:rsid w:val="00F57B22"/>
    <w:rsid w:val="00F8529B"/>
    <w:rsid w:val="00F92D2B"/>
    <w:rsid w:val="00F93666"/>
    <w:rsid w:val="00F944A6"/>
    <w:rsid w:val="00F94DF7"/>
    <w:rsid w:val="00FA5166"/>
    <w:rsid w:val="00FC3135"/>
    <w:rsid w:val="00FE0D50"/>
    <w:rsid w:val="00FF3936"/>
    <w:rsid w:val="00FF5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52D1B66A"/>
  <w15:docId w15:val="{4F08B758-92CB-414F-B01B-8FACA9F7E9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Times New Roman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3A9A"/>
    <w:pPr>
      <w:widowControl w:val="0"/>
      <w:overflowPunct w:val="0"/>
      <w:adjustRightInd w:val="0"/>
    </w:pPr>
    <w:rPr>
      <w:rFonts w:ascii="Times New Roman" w:hAnsi="Times New Roman"/>
      <w:kern w:val="28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0D7003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D7003"/>
    <w:rPr>
      <w:rFonts w:ascii="Segoe UI" w:hAnsi="Segoe UI" w:cs="Segoe UI"/>
      <w:kern w:val="28"/>
      <w:sz w:val="18"/>
      <w:szCs w:val="18"/>
    </w:rPr>
  </w:style>
  <w:style w:type="paragraph" w:styleId="Cabealho">
    <w:name w:val="header"/>
    <w:basedOn w:val="Normal"/>
    <w:link w:val="CabealhoChar"/>
    <w:uiPriority w:val="99"/>
    <w:unhideWhenUsed/>
    <w:rsid w:val="0004680F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04680F"/>
    <w:rPr>
      <w:rFonts w:ascii="Times New Roman" w:hAnsi="Times New Roman"/>
      <w:kern w:val="28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04680F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04680F"/>
    <w:rPr>
      <w:rFonts w:ascii="Times New Roman" w:hAnsi="Times New Roman"/>
      <w:kern w:val="28"/>
      <w:sz w:val="24"/>
      <w:szCs w:val="24"/>
    </w:rPr>
  </w:style>
  <w:style w:type="paragraph" w:styleId="NormalWeb">
    <w:name w:val="Normal (Web)"/>
    <w:basedOn w:val="Normal"/>
    <w:uiPriority w:val="99"/>
    <w:rsid w:val="00925D00"/>
    <w:pPr>
      <w:widowControl/>
      <w:overflowPunct/>
      <w:adjustRightInd/>
      <w:spacing w:before="100" w:beforeAutospacing="1" w:after="100" w:afterAutospacing="1"/>
    </w:pPr>
    <w:rPr>
      <w:color w:val="7B151B"/>
      <w:kern w:val="0"/>
    </w:rPr>
  </w:style>
  <w:style w:type="paragraph" w:styleId="PargrafodaLista">
    <w:name w:val="List Paragraph"/>
    <w:basedOn w:val="Normal"/>
    <w:uiPriority w:val="34"/>
    <w:qFormat/>
    <w:rsid w:val="00925D00"/>
    <w:pPr>
      <w:widowControl/>
      <w:overflowPunct/>
      <w:adjustRightInd/>
      <w:spacing w:after="200" w:line="276" w:lineRule="auto"/>
      <w:ind w:left="720"/>
      <w:contextualSpacing/>
    </w:pPr>
    <w:rPr>
      <w:rFonts w:ascii="Calibri" w:eastAsia="Calibri" w:hAnsi="Calibri"/>
      <w:kern w:val="0"/>
      <w:sz w:val="22"/>
      <w:szCs w:val="22"/>
      <w:lang w:eastAsia="en-US"/>
    </w:rPr>
  </w:style>
  <w:style w:type="character" w:customStyle="1" w:styleId="nw1">
    <w:name w:val="nw1"/>
    <w:basedOn w:val="Fontepargpadro"/>
    <w:rsid w:val="00925D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456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MEMORIAL%20FERNANDO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94E552B-69F1-4800-BAF9-F111F116BF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MEMORIAL FERNANDO</Template>
  <TotalTime>71</TotalTime>
  <Pages>2</Pages>
  <Words>290</Words>
  <Characters>1566</Characters>
  <Application>Microsoft Office Word</Application>
  <DocSecurity>0</DocSecurity>
  <Lines>13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1853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claudio</dc:creator>
  <cp:lastModifiedBy>Rodolfo Gonçalves</cp:lastModifiedBy>
  <cp:revision>9</cp:revision>
  <cp:lastPrinted>2019-07-02T17:50:00Z</cp:lastPrinted>
  <dcterms:created xsi:type="dcterms:W3CDTF">2019-02-25T17:53:00Z</dcterms:created>
  <dcterms:modified xsi:type="dcterms:W3CDTF">2020-04-29T18:16:00Z</dcterms:modified>
</cp:coreProperties>
</file>